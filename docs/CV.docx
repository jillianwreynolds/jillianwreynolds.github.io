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Curriculum Vitae</w:t>
      </w:r>
    </w:p>
    <w:p>
      <w:pPr>
        <w:pStyle w:val="Author"/>
      </w:pPr>
      <w:r>
        <w:t xml:space="preserve">Jillian W. Reynolds</w:t>
      </w:r>
    </w:p>
    <w:bookmarkStart w:id="20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University of Groningen, Groningen, Netherlands — MA Modern History and International Relations, Sep. 2024 - present</w:t>
      </w:r>
    </w:p>
    <w:p>
      <w:pPr>
        <w:pStyle w:val="BodyText"/>
      </w:pPr>
      <w:r>
        <w:t xml:space="preserve">A two-year research-intense master program</w:t>
      </w:r>
    </w:p>
    <w:p>
      <w:pPr>
        <w:pStyle w:val="BodyText"/>
      </w:pPr>
      <w:r>
        <w:rPr>
          <w:b/>
          <w:bCs/>
        </w:rPr>
        <w:t xml:space="preserve">UC San Diego, La Jolla, CA — Bachelor of Arts in International Relations, June 2023</w:t>
      </w:r>
    </w:p>
    <w:p>
      <w:pPr>
        <w:pStyle w:val="BodyText"/>
      </w:pPr>
      <w:r>
        <w:t xml:space="preserve">Minors in Global Health and History. 3.67 GPA. Provost Honors: Spring 2020, Fall 2021, Winter 2021, Spring 2021, Winter 2022, Spring 2022, Fall 2022, Winter 2023, Spring 2023.</w:t>
      </w:r>
    </w:p>
    <w:bookmarkEnd w:id="20"/>
    <w:sectPr w:rsidR="00F57D61" w:rsidRPr="00917EED" w:rsidSect="00DF5B5A">
      <w:pgSz w:h="16840" w:w="1190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6" w:val="bestFit"/>
  <w:embedSystemFonts/>
  <w:proofState w:grammar="clean" w:spelling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B5"/>
    <w:rsid w:val="001102E8"/>
    <w:rsid w:val="00110C99"/>
    <w:rsid w:val="001174EC"/>
    <w:rsid w:val="0012250E"/>
    <w:rsid w:val="001751FE"/>
    <w:rsid w:val="001B3B50"/>
    <w:rsid w:val="001D24F4"/>
    <w:rsid w:val="001D2FFA"/>
    <w:rsid w:val="002106EA"/>
    <w:rsid w:val="00264248"/>
    <w:rsid w:val="003057DE"/>
    <w:rsid w:val="0031287A"/>
    <w:rsid w:val="00315866"/>
    <w:rsid w:val="00317558"/>
    <w:rsid w:val="0035040B"/>
    <w:rsid w:val="00370B23"/>
    <w:rsid w:val="00376961"/>
    <w:rsid w:val="00390E13"/>
    <w:rsid w:val="003A13F5"/>
    <w:rsid w:val="003D3235"/>
    <w:rsid w:val="003F2A99"/>
    <w:rsid w:val="0044390E"/>
    <w:rsid w:val="004A106D"/>
    <w:rsid w:val="004C23BA"/>
    <w:rsid w:val="004F334C"/>
    <w:rsid w:val="00525AEA"/>
    <w:rsid w:val="00546224"/>
    <w:rsid w:val="005611E1"/>
    <w:rsid w:val="005863B8"/>
    <w:rsid w:val="005D3A7D"/>
    <w:rsid w:val="00607F04"/>
    <w:rsid w:val="00624CFF"/>
    <w:rsid w:val="006926E5"/>
    <w:rsid w:val="00695651"/>
    <w:rsid w:val="00713ABF"/>
    <w:rsid w:val="007425B2"/>
    <w:rsid w:val="00751EE2"/>
    <w:rsid w:val="007740ED"/>
    <w:rsid w:val="007B4914"/>
    <w:rsid w:val="007D3262"/>
    <w:rsid w:val="00827C99"/>
    <w:rsid w:val="00844538"/>
    <w:rsid w:val="00854CDB"/>
    <w:rsid w:val="00860F04"/>
    <w:rsid w:val="00861AC8"/>
    <w:rsid w:val="00886E4A"/>
    <w:rsid w:val="0089003D"/>
    <w:rsid w:val="00917EED"/>
    <w:rsid w:val="00990EB7"/>
    <w:rsid w:val="00993234"/>
    <w:rsid w:val="009A5ADA"/>
    <w:rsid w:val="009D7A3E"/>
    <w:rsid w:val="00A1153C"/>
    <w:rsid w:val="00A208A4"/>
    <w:rsid w:val="00A23C9E"/>
    <w:rsid w:val="00A5692B"/>
    <w:rsid w:val="00A83764"/>
    <w:rsid w:val="00A979A0"/>
    <w:rsid w:val="00AC25C7"/>
    <w:rsid w:val="00AD3973"/>
    <w:rsid w:val="00AF0D8F"/>
    <w:rsid w:val="00B375B5"/>
    <w:rsid w:val="00B46D58"/>
    <w:rsid w:val="00B54181"/>
    <w:rsid w:val="00B63822"/>
    <w:rsid w:val="00B807B3"/>
    <w:rsid w:val="00B86022"/>
    <w:rsid w:val="00B92671"/>
    <w:rsid w:val="00BA49CB"/>
    <w:rsid w:val="00BE4D98"/>
    <w:rsid w:val="00C07B17"/>
    <w:rsid w:val="00C22A48"/>
    <w:rsid w:val="00C5221E"/>
    <w:rsid w:val="00C9157A"/>
    <w:rsid w:val="00CA49DC"/>
    <w:rsid w:val="00CF34B3"/>
    <w:rsid w:val="00D277BE"/>
    <w:rsid w:val="00D37EB6"/>
    <w:rsid w:val="00D423AF"/>
    <w:rsid w:val="00D6102E"/>
    <w:rsid w:val="00D848A1"/>
    <w:rsid w:val="00D9477C"/>
    <w:rsid w:val="00DA01F1"/>
    <w:rsid w:val="00DD4355"/>
    <w:rsid w:val="00DF5B5A"/>
    <w:rsid w:val="00E94847"/>
    <w:rsid w:val="00EF008F"/>
    <w:rsid w:val="00F06806"/>
    <w:rsid w:val="00F51AD3"/>
    <w:rsid w:val="00F57D61"/>
    <w:rsid w:val="00F66776"/>
    <w:rsid w:val="00F772EB"/>
    <w:rsid w:val="00F77CDC"/>
    <w:rsid w:val="00F9037B"/>
    <w:rsid w:val="00FA5BE1"/>
    <w:rsid w:val="00FE127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Theme="minorHAnsi" w:hAnsi="Times New Roman"/>
        <w:color w:themeColor="text1" w:val="000000"/>
        <w:spacing w:val="1"/>
        <w:sz w:val="24"/>
        <w:szCs w:val="24"/>
        <w:lang w:bidi="ar-SA" w:eastAsia="en-US" w:val="en-US"/>
        <w14:ligatures w14:val="standard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17EED"/>
    <w:pPr>
      <w:spacing w:line="276" w:lineRule="auto"/>
    </w:pPr>
    <w:rPr>
      <w:rFonts w:eastAsiaTheme="minorEastAsia"/>
    </w:rPr>
  </w:style>
  <w:style w:styleId="Heading1" w:type="paragraph">
    <w:name w:val="heading 1"/>
    <w:basedOn w:val="Normal"/>
    <w:next w:val="Normal"/>
    <w:link w:val="Heading1Char"/>
    <w:uiPriority w:val="9"/>
    <w:qFormat/>
    <w:rsid w:val="00695651"/>
    <w:pPr>
      <w:jc w:val="center"/>
      <w:outlineLvl w:val="0"/>
    </w:pPr>
    <w:rPr>
      <w:b/>
      <w:bC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695651"/>
    <w:pPr>
      <w:outlineLvl w:val="1"/>
    </w:pPr>
    <w:rPr>
      <w:b/>
      <w:bC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695651"/>
    <w:pPr>
      <w:outlineLvl w:val="2"/>
    </w:pPr>
    <w:rPr>
      <w:b/>
      <w:bCs/>
      <w:i/>
      <w:i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695651"/>
    <w:pPr>
      <w:outlineLvl w:val="3"/>
    </w:pPr>
    <w:rPr>
      <w:b/>
      <w:bCs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695651"/>
    <w:pPr>
      <w:outlineLvl w:val="4"/>
    </w:pPr>
    <w:rPr>
      <w:b/>
      <w:bCs/>
      <w:i/>
      <w:iCs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rsid w:val="00695651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9565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95651"/>
    <w:pPr>
      <w:keepNext/>
      <w:keepLines/>
      <w:outlineLvl w:val="7"/>
    </w:pPr>
    <w:rPr>
      <w:rFonts w:asciiTheme="minorHAnsi" w:cstheme="majorBidi" w:eastAsiaTheme="majorEastAsia" w:hAnsiTheme="minorHAnsi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95651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95651"/>
    <w:rPr>
      <w:rFonts w:eastAsiaTheme="minorEastAsia"/>
      <w:b/>
      <w:bCs/>
    </w:rPr>
  </w:style>
  <w:style w:customStyle="1" w:styleId="Heading2Char" w:type="character">
    <w:name w:val="Heading 2 Char"/>
    <w:basedOn w:val="DefaultParagraphFont"/>
    <w:link w:val="Heading2"/>
    <w:uiPriority w:val="9"/>
    <w:rsid w:val="00695651"/>
    <w:rPr>
      <w:rFonts w:eastAsiaTheme="minorEastAsia"/>
      <w:b/>
      <w:bCs/>
    </w:rPr>
  </w:style>
  <w:style w:customStyle="1" w:styleId="Heading3Char" w:type="character">
    <w:name w:val="Heading 3 Char"/>
    <w:basedOn w:val="DefaultParagraphFont"/>
    <w:link w:val="Heading3"/>
    <w:uiPriority w:val="9"/>
    <w:rsid w:val="00695651"/>
    <w:rPr>
      <w:rFonts w:eastAsiaTheme="minorEastAsia"/>
      <w:b/>
      <w:bCs/>
      <w:i/>
      <w:iCs/>
    </w:rPr>
  </w:style>
  <w:style w:customStyle="1" w:styleId="Heading4Char" w:type="character">
    <w:name w:val="Heading 4 Char"/>
    <w:basedOn w:val="DefaultParagraphFont"/>
    <w:link w:val="Heading4"/>
    <w:uiPriority w:val="9"/>
    <w:rsid w:val="00695651"/>
    <w:rPr>
      <w:rFonts w:eastAsiaTheme="minorEastAsia"/>
      <w:b/>
      <w:bCs/>
    </w:rPr>
  </w:style>
  <w:style w:customStyle="1" w:styleId="Heading5Char" w:type="character">
    <w:name w:val="Heading 5 Char"/>
    <w:basedOn w:val="DefaultParagraphFont"/>
    <w:link w:val="Heading5"/>
    <w:uiPriority w:val="9"/>
    <w:rsid w:val="00695651"/>
    <w:rPr>
      <w:rFonts w:eastAsiaTheme="minorEastAsia"/>
      <w:b/>
      <w:bCs/>
      <w:i/>
      <w:i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695651"/>
    <w:rPr>
      <w:rFonts w:asciiTheme="minorHAnsi" w:cstheme="majorBidi" w:eastAsiaTheme="majorEastAsia" w:hAnsiTheme="minorHAns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69565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695651"/>
    <w:rPr>
      <w:rFonts w:asciiTheme="minorHAnsi" w:cstheme="majorBidi" w:eastAsiaTheme="majorEastAsia" w:hAnsiTheme="minorHAns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695651"/>
    <w:rPr>
      <w:rFonts w:asciiTheme="minorHAnsi" w:cstheme="majorBidi" w:eastAsiaTheme="majorEastAsia" w:hAnsiTheme="minorHAnsi"/>
      <w:color w:themeColor="text1" w:themeTint="D8" w:val="272727"/>
    </w:rPr>
  </w:style>
  <w:style w:styleId="Title" w:type="paragraph">
    <w:name w:val="Title"/>
    <w:basedOn w:val="Heading1"/>
    <w:next w:val="Normal"/>
    <w:link w:val="TitleChar"/>
    <w:uiPriority w:val="10"/>
    <w:qFormat/>
    <w:rsid w:val="00695651"/>
  </w:style>
  <w:style w:customStyle="1" w:styleId="TitleChar" w:type="character">
    <w:name w:val="Title Char"/>
    <w:basedOn w:val="DefaultParagraphFont"/>
    <w:link w:val="Title"/>
    <w:uiPriority w:val="10"/>
    <w:rsid w:val="00695651"/>
    <w:rPr>
      <w:rFonts w:eastAsiaTheme="minorEastAsia"/>
      <w:b/>
      <w:bCs/>
    </w:rPr>
  </w:style>
  <w:style w:styleId="Subtitle" w:type="paragraph">
    <w:name w:val="Subtitle"/>
    <w:basedOn w:val="Normal"/>
    <w:next w:val="Normal"/>
    <w:link w:val="SubtitleChar"/>
    <w:uiPriority w:val="11"/>
    <w:rsid w:val="00695651"/>
    <w:pPr>
      <w:numPr>
        <w:ilvl w:val="1"/>
      </w:numPr>
      <w:spacing w:after="160"/>
      <w:ind w:firstLine="72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9565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Spacing"/>
    <w:next w:val="Normal"/>
    <w:link w:val="QuoteChar"/>
    <w:uiPriority w:val="29"/>
    <w:qFormat/>
    <w:rsid w:val="00F57D61"/>
    <w:pPr>
      <w:ind w:left="720"/>
    </w:pPr>
  </w:style>
  <w:style w:customStyle="1" w:styleId="QuoteChar" w:type="character">
    <w:name w:val="Quote Char"/>
    <w:basedOn w:val="DefaultParagraphFont"/>
    <w:link w:val="Quote"/>
    <w:uiPriority w:val="29"/>
    <w:rsid w:val="00F57D61"/>
    <w:rPr>
      <w:rFonts w:eastAsiaTheme="minorEastAsia"/>
    </w:rPr>
  </w:style>
  <w:style w:styleId="ListParagraph" w:type="paragraph">
    <w:name w:val="List Paragraph"/>
    <w:basedOn w:val="Normal"/>
    <w:uiPriority w:val="34"/>
    <w:rsid w:val="0069565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rsid w:val="0069565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rsid w:val="0069565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695651"/>
    <w:rPr>
      <w:rFonts w:eastAsiaTheme="minorEastAsia"/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rsid w:val="00695651"/>
    <w:rPr>
      <w:b/>
      <w:bCs/>
      <w:smallCaps/>
      <w:color w:themeColor="accent1" w:themeShade="BF" w:val="0F4761"/>
      <w:spacing w:val="5"/>
    </w:rPr>
  </w:style>
  <w:style w:styleId="NoSpacing" w:type="paragraph">
    <w:name w:val="No Spacing"/>
    <w:basedOn w:val="Normal"/>
    <w:uiPriority w:val="1"/>
    <w:qFormat/>
    <w:rsid w:val="00695651"/>
  </w:style>
  <w:style w:customStyle="1" w:styleId="Reference" w:type="paragraph">
    <w:name w:val="Reference"/>
    <w:basedOn w:val="Normal"/>
    <w:qFormat/>
    <w:rsid w:val="007740ED"/>
    <w:pPr>
      <w:autoSpaceDE w:val="0"/>
      <w:autoSpaceDN w:val="0"/>
      <w:adjustRightInd w:val="0"/>
      <w:ind w:hanging="720" w:left="720" w:right="-720"/>
    </w:pPr>
    <w:rPr>
      <w:rFonts w:eastAsiaTheme="minorHAnsi"/>
      <w:color w:val="auto"/>
    </w:rPr>
  </w:style>
  <w:style w:customStyle="1" w:styleId="Body" w:type="paragraph">
    <w:name w:val="Body"/>
    <w:qFormat/>
    <w:rsid w:val="00917EED"/>
    <w:pPr>
      <w:spacing w:line="480" w:lineRule="auto"/>
      <w:ind w:firstLine="720"/>
    </w:pPr>
    <w:rPr>
      <w:rFonts w:eastAsiaTheme="minorEastAsi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illianreynolds/Library/Group%20Containers/UBF8T346G9.Office/User%20Content.localized/Templates.localized/A4%20asgm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A4 asgmt.dotx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Jillian W. Reynolds</dc:creator>
  <cp:keywords/>
  <dcterms:created xsi:type="dcterms:W3CDTF">2026-04-25T16:09:47Z</dcterms:created>
  <dcterms:modified xsi:type="dcterms:W3CDTF">2026-04-25T16:09:47Z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apa.csl</vt:lpwstr>
  </property>
  <property fmtid="{D5CDD505-2E9C-101B-9397-08002B2CF9AE}" pid="7" name="fig-cap-location">
    <vt:lpwstr>top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